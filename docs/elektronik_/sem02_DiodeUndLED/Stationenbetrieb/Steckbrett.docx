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66B" w:rsidRDefault="0068252F" w:rsidP="001A166B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099300" cy="4330065"/>
            <wp:effectExtent l="0" t="0" r="6350" b="0"/>
            <wp:wrapTight wrapText="bothSides">
              <wp:wrapPolygon edited="0">
                <wp:start x="0" y="0"/>
                <wp:lineTo x="0" y="21476"/>
                <wp:lineTo x="21561" y="21476"/>
                <wp:lineTo x="21561" y="0"/>
                <wp:lineTo x="0" y="0"/>
              </wp:wrapPolygon>
            </wp:wrapTight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00px-Steckbrett_erkläru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68252F" w:rsidRDefault="0068252F" w:rsidP="0068252F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de-DE"/>
        </w:rPr>
      </w:pPr>
      <w:r w:rsidRPr="0068252F">
        <w:rPr>
          <w:rFonts w:ascii="Arial" w:eastAsia="Times New Roman" w:hAnsi="Arial" w:cs="Arial"/>
          <w:color w:val="202122"/>
          <w:sz w:val="21"/>
          <w:szCs w:val="21"/>
          <w:lang w:eastAsia="de-DE"/>
        </w:rPr>
        <w:t>Mit einem Steckbrett können elektrische Bauelemente ohne Löten miteinander verbunden werden</w:t>
      </w:r>
      <w:r>
        <w:rPr>
          <w:rFonts w:ascii="Arial" w:eastAsia="Times New Roman" w:hAnsi="Arial" w:cs="Arial"/>
          <w:color w:val="202122"/>
          <w:sz w:val="21"/>
          <w:szCs w:val="21"/>
          <w:lang w:eastAsia="de-DE"/>
        </w:rPr>
        <w:t>.</w:t>
      </w:r>
      <w:r>
        <w:rPr>
          <w:rFonts w:ascii="Arial" w:eastAsia="Times New Roman" w:hAnsi="Arial" w:cs="Arial"/>
          <w:color w:val="202122"/>
          <w:sz w:val="21"/>
          <w:szCs w:val="21"/>
          <w:lang w:eastAsia="de-DE"/>
        </w:rPr>
        <w:br/>
      </w:r>
    </w:p>
    <w:p w:rsidR="0068252F" w:rsidRPr="0068252F" w:rsidRDefault="0068252F" w:rsidP="0068252F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de-DE"/>
        </w:rPr>
      </w:pPr>
      <w:r w:rsidRPr="0068252F">
        <w:rPr>
          <w:rFonts w:ascii="Arial" w:eastAsia="Times New Roman" w:hAnsi="Arial" w:cs="Arial"/>
          <w:color w:val="202122"/>
          <w:sz w:val="21"/>
          <w:szCs w:val="21"/>
          <w:lang w:eastAsia="de-DE"/>
        </w:rPr>
        <w:t>Das Steckbrett ist in horizontale und vertikale Reihen unterteilt, in denen alle Bauteile miteinander verbunden sind.</w:t>
      </w:r>
      <w:r>
        <w:rPr>
          <w:rFonts w:ascii="Arial" w:eastAsia="Times New Roman" w:hAnsi="Arial" w:cs="Arial"/>
          <w:color w:val="202122"/>
          <w:sz w:val="21"/>
          <w:szCs w:val="21"/>
          <w:lang w:eastAsia="de-DE"/>
        </w:rPr>
        <w:br/>
      </w:r>
    </w:p>
    <w:p w:rsidR="0068252F" w:rsidRPr="0068252F" w:rsidRDefault="0068252F" w:rsidP="0068252F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de-DE"/>
        </w:rPr>
      </w:pPr>
      <w:r w:rsidRPr="0068252F">
        <w:rPr>
          <w:rFonts w:ascii="Arial" w:eastAsia="Times New Roman" w:hAnsi="Arial" w:cs="Arial"/>
          <w:color w:val="202122"/>
          <w:sz w:val="21"/>
          <w:szCs w:val="21"/>
          <w:lang w:eastAsia="de-DE"/>
        </w:rPr>
        <w:t>Im Gegensatz zu Leiterplatten werden bei Steckplatinen die Bauteile nicht gelötet, sondern in Federkontakte gesteckt.</w:t>
      </w:r>
      <w:r>
        <w:rPr>
          <w:rFonts w:ascii="Arial" w:eastAsia="Times New Roman" w:hAnsi="Arial" w:cs="Arial"/>
          <w:color w:val="202122"/>
          <w:sz w:val="21"/>
          <w:szCs w:val="21"/>
          <w:lang w:eastAsia="de-DE"/>
        </w:rPr>
        <w:br/>
      </w:r>
      <w:r w:rsidRPr="0068252F">
        <w:rPr>
          <w:rFonts w:ascii="Arial" w:eastAsia="Times New Roman" w:hAnsi="Arial" w:cs="Arial"/>
          <w:color w:val="202122"/>
          <w:sz w:val="21"/>
          <w:szCs w:val="21"/>
          <w:lang w:eastAsia="de-DE"/>
        </w:rPr>
        <w:t>Dadurch kann die Schaltung durch einfaches Umstecken geändert werden.</w:t>
      </w:r>
    </w:p>
    <w:p w:rsidR="0068252F" w:rsidRPr="001A166B" w:rsidRDefault="0068252F" w:rsidP="001A166B"/>
    <w:sectPr w:rsidR="0068252F" w:rsidRPr="001A166B" w:rsidSect="0068252F">
      <w:headerReference w:type="default" r:id="rId8"/>
      <w:footerReference w:type="default" r:id="rId9"/>
      <w:pgSz w:w="16838" w:h="11906" w:orient="landscape"/>
      <w:pgMar w:top="1417" w:right="1417" w:bottom="1417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66B" w:rsidRDefault="001A166B" w:rsidP="00C7417F">
      <w:pPr>
        <w:spacing w:after="0" w:line="240" w:lineRule="auto"/>
      </w:pPr>
      <w:r>
        <w:separator/>
      </w:r>
    </w:p>
  </w:endnote>
  <w:end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52F" w:rsidRDefault="00C7417F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 xml:space="preserve">Erstellt von: </w:t>
    </w:r>
    <w:proofErr w:type="spellStart"/>
    <w:r w:rsidRPr="00500598">
      <w:rPr>
        <w:sz w:val="20"/>
        <w:szCs w:val="20"/>
      </w:rPr>
      <w:t>Reitterer</w:t>
    </w:r>
    <w:proofErr w:type="spellEnd"/>
    <w:r w:rsidRPr="00500598">
      <w:rPr>
        <w:sz w:val="20"/>
        <w:szCs w:val="20"/>
      </w:rPr>
      <w:t xml:space="preserve"> M.</w:t>
    </w:r>
  </w:p>
  <w:p w:rsidR="00C7417F" w:rsidRPr="00500598" w:rsidRDefault="0068252F" w:rsidP="0079045F">
    <w:pPr>
      <w:pStyle w:val="KeinLeerraum"/>
      <w:rPr>
        <w:sz w:val="20"/>
        <w:szCs w:val="20"/>
      </w:rPr>
    </w:pPr>
    <w:r>
      <w:rPr>
        <w:sz w:val="20"/>
        <w:szCs w:val="20"/>
      </w:rPr>
      <w:t xml:space="preserve">Quelle: </w:t>
    </w:r>
    <w:r w:rsidRPr="0068252F">
      <w:rPr>
        <w:sz w:val="20"/>
        <w:szCs w:val="20"/>
      </w:rPr>
      <w:t>https://wiki.hshl.de/wiki/index.php/Steckbrett</w:t>
    </w:r>
    <w:r w:rsidR="00C7417F" w:rsidRPr="00500598">
      <w:rPr>
        <w:sz w:val="20"/>
        <w:szCs w:val="20"/>
      </w:rPr>
      <w:ptab w:relativeTo="margin" w:alignment="center" w:leader="none"/>
    </w:r>
    <w:r w:rsidR="00C7417F" w:rsidRPr="00500598">
      <w:rPr>
        <w:sz w:val="20"/>
        <w:szCs w:val="20"/>
      </w:rPr>
      <w:ptab w:relativeTo="margin" w:alignment="right" w:leader="none"/>
    </w:r>
    <w:r w:rsidR="00C7417F" w:rsidRPr="00500598">
      <w:rPr>
        <w:sz w:val="20"/>
        <w:szCs w:val="20"/>
      </w:rPr>
      <w:t xml:space="preserve">Seite </w:t>
    </w:r>
    <w:r w:rsidR="00C7417F" w:rsidRPr="00500598">
      <w:rPr>
        <w:sz w:val="20"/>
        <w:szCs w:val="20"/>
      </w:rPr>
      <w:fldChar w:fldCharType="begin"/>
    </w:r>
    <w:r w:rsidR="00C7417F" w:rsidRPr="00500598">
      <w:rPr>
        <w:sz w:val="20"/>
        <w:szCs w:val="20"/>
      </w:rPr>
      <w:instrText>PAGE  \* Arabic  \* MERGEFORMAT</w:instrText>
    </w:r>
    <w:r w:rsidR="00C7417F"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="00C7417F" w:rsidRPr="00500598">
      <w:rPr>
        <w:sz w:val="20"/>
        <w:szCs w:val="20"/>
      </w:rPr>
      <w:fldChar w:fldCharType="end"/>
    </w:r>
    <w:r w:rsidR="00C7417F" w:rsidRPr="00500598">
      <w:rPr>
        <w:sz w:val="20"/>
        <w:szCs w:val="20"/>
      </w:rPr>
      <w:t xml:space="preserve"> von </w:t>
    </w:r>
    <w:r w:rsidR="00B552E2" w:rsidRPr="00500598">
      <w:rPr>
        <w:sz w:val="20"/>
        <w:szCs w:val="20"/>
      </w:rPr>
      <w:fldChar w:fldCharType="begin"/>
    </w:r>
    <w:r w:rsidR="00B552E2" w:rsidRPr="00500598">
      <w:rPr>
        <w:sz w:val="20"/>
        <w:szCs w:val="20"/>
      </w:rPr>
      <w:instrText>NUMPAGES  \* Arabic  \* MERGEFORMAT</w:instrText>
    </w:r>
    <w:r w:rsidR="00B552E2"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="00B552E2" w:rsidRPr="00500598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66B" w:rsidRDefault="001A166B" w:rsidP="00C7417F">
      <w:pPr>
        <w:spacing w:after="0" w:line="240" w:lineRule="auto"/>
      </w:pPr>
      <w:r>
        <w:separator/>
      </w:r>
    </w:p>
  </w:footnote>
  <w:foot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408" w:rsidRPr="00500598" w:rsidRDefault="00C7417F" w:rsidP="0068252F">
    <w:pPr>
      <w:pStyle w:val="Titel"/>
    </w:pPr>
    <w:r w:rsidRPr="00500598">
      <w:rPr>
        <w:noProof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252F">
      <w:t>Das Steckbrett</w:t>
    </w:r>
    <w:r w:rsidR="00896408" w:rsidRPr="00500598">
      <w:tab/>
    </w:r>
  </w:p>
  <w:p w:rsidR="00896408" w:rsidRPr="00500598" w:rsidRDefault="00896408" w:rsidP="0079045F">
    <w:pPr>
      <w:pStyle w:val="KeinLeerraum"/>
      <w:rPr>
        <w:sz w:val="20"/>
        <w:szCs w:val="20"/>
      </w:rPr>
    </w:pPr>
  </w:p>
  <w:p w:rsidR="00C7417F" w:rsidRPr="00500598" w:rsidRDefault="00C7417F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11049"/>
    <w:multiLevelType w:val="multilevel"/>
    <w:tmpl w:val="CB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1A166B"/>
    <w:rsid w:val="0036008E"/>
    <w:rsid w:val="0036245D"/>
    <w:rsid w:val="00500598"/>
    <w:rsid w:val="0068252F"/>
    <w:rsid w:val="0074385F"/>
    <w:rsid w:val="0079045F"/>
    <w:rsid w:val="0087228B"/>
    <w:rsid w:val="00896408"/>
    <w:rsid w:val="00955A85"/>
    <w:rsid w:val="00A21487"/>
    <w:rsid w:val="00AB4B53"/>
    <w:rsid w:val="00AC433B"/>
    <w:rsid w:val="00B209B3"/>
    <w:rsid w:val="00B552E2"/>
    <w:rsid w:val="00C7417F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FFD5634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55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5</cp:revision>
  <dcterms:created xsi:type="dcterms:W3CDTF">2025-02-21T08:07:00Z</dcterms:created>
  <dcterms:modified xsi:type="dcterms:W3CDTF">2025-03-03T08:49:00Z</dcterms:modified>
</cp:coreProperties>
</file>