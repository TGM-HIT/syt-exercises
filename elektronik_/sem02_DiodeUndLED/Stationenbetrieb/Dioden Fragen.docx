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85" w:rsidRDefault="00955A85" w:rsidP="0036008E">
      <w:pPr>
        <w:pStyle w:val="KeinLeerraum"/>
      </w:pPr>
    </w:p>
    <w:p w:rsidR="001A166B" w:rsidRDefault="00FC18F8" w:rsidP="001A166B">
      <w:pPr>
        <w:pStyle w:val="Titel"/>
      </w:pPr>
      <w:r>
        <w:t xml:space="preserve">Theoretische Grundlagen über die </w:t>
      </w:r>
      <w:r w:rsidR="001A166B">
        <w:t>Dioden</w:t>
      </w:r>
    </w:p>
    <w:p w:rsidR="00FC18F8" w:rsidRPr="006A17C0" w:rsidRDefault="00FC18F8" w:rsidP="00FC18F8">
      <w:pPr>
        <w:rPr>
          <w:sz w:val="24"/>
        </w:rPr>
      </w:pPr>
      <w:r w:rsidRPr="006A17C0">
        <w:rPr>
          <w:sz w:val="24"/>
        </w:rPr>
        <w:t xml:space="preserve">Lest euch das Buch: Fachkunde Industrieelektronik und Informationstechnik von Seite 89 bis inkl. 98 durch. Versucht anschließend </w:t>
      </w:r>
      <w:r w:rsidR="006A17C0">
        <w:rPr>
          <w:sz w:val="24"/>
        </w:rPr>
        <w:t>die Fragen zu beantworten</w:t>
      </w:r>
      <w:r w:rsidRPr="006A17C0">
        <w:rPr>
          <w:sz w:val="24"/>
        </w:rPr>
        <w:t xml:space="preserve"> (gerne auch weiterhin mit dem Buch).</w:t>
      </w:r>
    </w:p>
    <w:p w:rsidR="00751656" w:rsidRPr="006A17C0" w:rsidRDefault="00751656" w:rsidP="00751656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Was sind Halbleiter?</w:t>
      </w:r>
      <w:r w:rsidR="006A17C0">
        <w:rPr>
          <w:sz w:val="24"/>
        </w:rPr>
        <w:br/>
      </w:r>
      <w:r w:rsidR="006A17C0" w:rsidRPr="006A17C0">
        <w:rPr>
          <w:sz w:val="24"/>
        </w:rPr>
        <w:br/>
      </w:r>
    </w:p>
    <w:p w:rsidR="00751656" w:rsidRPr="006A17C0" w:rsidRDefault="00751656" w:rsidP="00751656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Erkläre die Halbleiterdiode und den PN-Übergang.</w:t>
      </w:r>
      <w:r w:rsidR="006A17C0">
        <w:rPr>
          <w:sz w:val="24"/>
        </w:rPr>
        <w:br/>
      </w:r>
      <w:r w:rsidR="006A17C0" w:rsidRPr="006A17C0">
        <w:rPr>
          <w:sz w:val="24"/>
        </w:rPr>
        <w:br/>
      </w:r>
    </w:p>
    <w:p w:rsidR="00751656" w:rsidRPr="006A17C0" w:rsidRDefault="00751656" w:rsidP="00751656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Wie verhalten sich die Ladungsträger im PN-Übergang in Sperr- bzw. Durchlassrichtung?</w:t>
      </w:r>
      <w:r w:rsidR="006A17C0">
        <w:rPr>
          <w:sz w:val="24"/>
        </w:rPr>
        <w:br/>
      </w:r>
      <w:r w:rsidR="006A17C0" w:rsidRPr="006A17C0">
        <w:rPr>
          <w:sz w:val="24"/>
        </w:rPr>
        <w:br/>
      </w:r>
    </w:p>
    <w:p w:rsidR="00751656" w:rsidRPr="006A17C0" w:rsidRDefault="00751656" w:rsidP="00751656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Erläutere kurz die Funktionsweise einer LED.</w:t>
      </w:r>
      <w:r w:rsidR="006A17C0">
        <w:rPr>
          <w:sz w:val="24"/>
        </w:rPr>
        <w:br/>
      </w:r>
      <w:r w:rsidR="006A17C0" w:rsidRPr="006A17C0">
        <w:rPr>
          <w:sz w:val="24"/>
        </w:rPr>
        <w:br/>
      </w:r>
    </w:p>
    <w:p w:rsidR="00751656" w:rsidRPr="006A17C0" w:rsidRDefault="00751656" w:rsidP="00751656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Wieso werden Halbleiter für die Umsetzung von logischen Schaltungen eingesetzt?</w:t>
      </w:r>
      <w:r w:rsidR="006A17C0">
        <w:rPr>
          <w:sz w:val="24"/>
        </w:rPr>
        <w:br/>
      </w:r>
      <w:r w:rsidR="006A17C0" w:rsidRPr="006A17C0">
        <w:rPr>
          <w:sz w:val="24"/>
        </w:rPr>
        <w:br/>
      </w:r>
    </w:p>
    <w:p w:rsidR="00751656" w:rsidRPr="006A17C0" w:rsidRDefault="00751656" w:rsidP="00960A69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 xml:space="preserve">Was ist der </w:t>
      </w:r>
      <w:r w:rsidR="006A17C0" w:rsidRPr="006A17C0">
        <w:rPr>
          <w:sz w:val="24"/>
        </w:rPr>
        <w:t>U</w:t>
      </w:r>
      <w:r w:rsidRPr="006A17C0">
        <w:rPr>
          <w:sz w:val="24"/>
        </w:rPr>
        <w:t>nterschied zwischen einer Diode und einer LED?</w:t>
      </w:r>
      <w:r w:rsidR="006A17C0" w:rsidRPr="006A17C0">
        <w:rPr>
          <w:sz w:val="24"/>
        </w:rPr>
        <w:br/>
      </w:r>
      <w:r w:rsidR="006A17C0" w:rsidRPr="006A17C0">
        <w:rPr>
          <w:sz w:val="24"/>
        </w:rPr>
        <w:br/>
      </w:r>
    </w:p>
    <w:p w:rsidR="006A17C0" w:rsidRDefault="00751656" w:rsidP="006A17C0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 xml:space="preserve">Zeichne eine Kennlinie </w:t>
      </w:r>
      <w:r w:rsidR="006A17C0" w:rsidRPr="006A17C0">
        <w:rPr>
          <w:sz w:val="24"/>
        </w:rPr>
        <w:t>eine Silizium-Diode.</w:t>
      </w:r>
      <w:r w:rsidRPr="006A17C0">
        <w:rPr>
          <w:sz w:val="24"/>
        </w:rPr>
        <w:t xml:space="preserve"> Was sagt die</w:t>
      </w:r>
      <w:r w:rsidR="006A17C0" w:rsidRPr="006A17C0">
        <w:rPr>
          <w:sz w:val="24"/>
        </w:rPr>
        <w:t>se</w:t>
      </w:r>
      <w:r w:rsidRPr="006A17C0">
        <w:rPr>
          <w:sz w:val="24"/>
        </w:rPr>
        <w:t xml:space="preserve"> Kennlinie aus?</w:t>
      </w:r>
      <w:r w:rsidR="006A17C0" w:rsidRPr="006A17C0">
        <w:rPr>
          <w:sz w:val="24"/>
        </w:rPr>
        <w:br/>
      </w:r>
    </w:p>
    <w:p w:rsidR="006A17C0" w:rsidRPr="006A17C0" w:rsidRDefault="006A17C0" w:rsidP="006A17C0">
      <w:pPr>
        <w:pStyle w:val="Listenabsatz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  <w:bookmarkStart w:id="0" w:name="_GoBack"/>
      <w:bookmarkEnd w:id="0"/>
      <w:r w:rsidRPr="006A17C0">
        <w:rPr>
          <w:sz w:val="24"/>
        </w:rPr>
        <w:br/>
      </w:r>
    </w:p>
    <w:p w:rsidR="00F737A4" w:rsidRPr="006A17C0" w:rsidRDefault="00751656" w:rsidP="00F737A4">
      <w:pPr>
        <w:pStyle w:val="Listenabsatz"/>
        <w:numPr>
          <w:ilvl w:val="0"/>
          <w:numId w:val="3"/>
        </w:numPr>
        <w:rPr>
          <w:sz w:val="24"/>
        </w:rPr>
      </w:pPr>
      <w:r w:rsidRPr="006A17C0">
        <w:rPr>
          <w:sz w:val="24"/>
        </w:rPr>
        <w:t>Was ist die Aufgabe eines Vorwiderstandes</w:t>
      </w:r>
      <w:r w:rsidR="006A17C0" w:rsidRPr="006A17C0">
        <w:rPr>
          <w:sz w:val="24"/>
        </w:rPr>
        <w:t xml:space="preserve"> und</w:t>
      </w:r>
      <w:r w:rsidRPr="006A17C0">
        <w:rPr>
          <w:sz w:val="24"/>
        </w:rPr>
        <w:t xml:space="preserve"> </w:t>
      </w:r>
      <w:r w:rsidR="006A17C0" w:rsidRPr="006A17C0">
        <w:rPr>
          <w:sz w:val="24"/>
        </w:rPr>
        <w:t>w</w:t>
      </w:r>
      <w:r w:rsidRPr="006A17C0">
        <w:rPr>
          <w:sz w:val="24"/>
        </w:rPr>
        <w:t>ie berechnet man diesen?</w:t>
      </w:r>
    </w:p>
    <w:p w:rsidR="001A166B" w:rsidRPr="001A166B" w:rsidRDefault="001A166B" w:rsidP="001A166B"/>
    <w:sectPr w:rsidR="001A166B" w:rsidRPr="001A166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1656" w:rsidRDefault="00751656" w:rsidP="00C7417F">
      <w:pPr>
        <w:spacing w:after="0" w:line="240" w:lineRule="auto"/>
      </w:pPr>
      <w:r>
        <w:separator/>
      </w:r>
    </w:p>
  </w:endnote>
  <w:endnote w:type="continuationSeparator" w:id="0">
    <w:p w:rsidR="00751656" w:rsidRDefault="00751656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Default="0075165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Pr="00500598" w:rsidRDefault="00751656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NUMPAGES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Default="0075165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1656" w:rsidRDefault="00751656" w:rsidP="00C7417F">
      <w:pPr>
        <w:spacing w:after="0" w:line="240" w:lineRule="auto"/>
      </w:pPr>
      <w:r>
        <w:separator/>
      </w:r>
    </w:p>
  </w:footnote>
  <w:footnote w:type="continuationSeparator" w:id="0">
    <w:p w:rsidR="00751656" w:rsidRDefault="00751656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Default="0075165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Pr="00500598" w:rsidRDefault="00751656" w:rsidP="0079045F">
    <w:pPr>
      <w:pStyle w:val="KeinLeerraum"/>
      <w:rPr>
        <w:sz w:val="20"/>
        <w:szCs w:val="20"/>
      </w:rPr>
    </w:pPr>
    <w:r w:rsidRPr="00500598">
      <w:rPr>
        <w:noProof/>
        <w:sz w:val="20"/>
        <w:szCs w:val="20"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00598">
      <w:rPr>
        <w:sz w:val="20"/>
        <w:szCs w:val="20"/>
      </w:rPr>
      <w:t>Ausgabedatum</w:t>
    </w:r>
    <w:r>
      <w:rPr>
        <w:sz w:val="20"/>
        <w:szCs w:val="20"/>
      </w:rPr>
      <w:t>:…</w:t>
    </w:r>
    <w:proofErr w:type="gramEnd"/>
    <w:r>
      <w:rPr>
        <w:sz w:val="20"/>
        <w:szCs w:val="20"/>
      </w:rPr>
      <w:t>………..</w:t>
    </w:r>
    <w:r w:rsidRPr="00500598">
      <w:rPr>
        <w:sz w:val="20"/>
        <w:szCs w:val="20"/>
      </w:rPr>
      <w:t xml:space="preserve"> </w:t>
    </w:r>
  </w:p>
  <w:p w:rsidR="00751656" w:rsidRPr="00500598" w:rsidRDefault="00751656" w:rsidP="0079045F">
    <w:pPr>
      <w:pStyle w:val="KeinLeerraum"/>
      <w:rPr>
        <w:sz w:val="20"/>
        <w:szCs w:val="20"/>
      </w:rPr>
    </w:pPr>
  </w:p>
  <w:p w:rsidR="00751656" w:rsidRPr="00500598" w:rsidRDefault="00751656" w:rsidP="00896408">
    <w:pPr>
      <w:pStyle w:val="KeinLeerraum"/>
      <w:tabs>
        <w:tab w:val="center" w:pos="4536"/>
      </w:tabs>
      <w:rPr>
        <w:sz w:val="20"/>
        <w:szCs w:val="20"/>
      </w:rPr>
    </w:pPr>
    <w:r w:rsidRPr="00500598">
      <w:rPr>
        <w:sz w:val="20"/>
        <w:szCs w:val="20"/>
      </w:rPr>
      <w:t>Name: …………………</w:t>
    </w:r>
    <w:proofErr w:type="gramStart"/>
    <w:r w:rsidRPr="00500598">
      <w:rPr>
        <w:sz w:val="20"/>
        <w:szCs w:val="20"/>
      </w:rPr>
      <w:t>…….</w:t>
    </w:r>
    <w:proofErr w:type="gramEnd"/>
    <w:r>
      <w:rPr>
        <w:sz w:val="20"/>
        <w:szCs w:val="20"/>
      </w:rPr>
      <w:t>.</w:t>
    </w:r>
    <w:r w:rsidRPr="00500598">
      <w:rPr>
        <w:sz w:val="20"/>
        <w:szCs w:val="20"/>
      </w:rPr>
      <w:t xml:space="preserve"> </w:t>
    </w:r>
    <w:r w:rsidRPr="00500598">
      <w:rPr>
        <w:sz w:val="20"/>
        <w:szCs w:val="20"/>
      </w:rPr>
      <w:tab/>
    </w:r>
    <w:r>
      <w:rPr>
        <w:sz w:val="20"/>
        <w:szCs w:val="20"/>
      </w:rPr>
      <w:t>Dioden</w:t>
    </w:r>
  </w:p>
  <w:p w:rsidR="00751656" w:rsidRPr="00500598" w:rsidRDefault="00751656" w:rsidP="0079045F">
    <w:pPr>
      <w:pStyle w:val="KeinLeerraum"/>
      <w:rPr>
        <w:sz w:val="20"/>
        <w:szCs w:val="20"/>
      </w:rPr>
    </w:pPr>
  </w:p>
  <w:p w:rsidR="00751656" w:rsidRPr="00500598" w:rsidRDefault="00751656" w:rsidP="0079045F">
    <w:pPr>
      <w:pStyle w:val="KeinLeerraum"/>
      <w:rPr>
        <w:sz w:val="20"/>
        <w:szCs w:val="20"/>
      </w:rPr>
    </w:pPr>
    <w:r>
      <w:rPr>
        <w:sz w:val="20"/>
        <w:szCs w:val="20"/>
      </w:rPr>
      <w:t>Jahrgang</w:t>
    </w:r>
    <w:r w:rsidRPr="00500598">
      <w:rPr>
        <w:sz w:val="20"/>
        <w:szCs w:val="20"/>
      </w:rPr>
      <w:t>:…………………</w:t>
    </w:r>
    <w:r>
      <w:rPr>
        <w:sz w:val="20"/>
        <w:szCs w:val="20"/>
      </w:rPr>
      <w:t>….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1656" w:rsidRDefault="0075165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922B3"/>
    <w:multiLevelType w:val="multilevel"/>
    <w:tmpl w:val="E68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71AA7"/>
    <w:multiLevelType w:val="hybridMultilevel"/>
    <w:tmpl w:val="601A2F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1A166B"/>
    <w:rsid w:val="0036008E"/>
    <w:rsid w:val="0036245D"/>
    <w:rsid w:val="00500598"/>
    <w:rsid w:val="006A17C0"/>
    <w:rsid w:val="0074385F"/>
    <w:rsid w:val="00751656"/>
    <w:rsid w:val="0079045F"/>
    <w:rsid w:val="0087228B"/>
    <w:rsid w:val="00896408"/>
    <w:rsid w:val="00955A85"/>
    <w:rsid w:val="00A21487"/>
    <w:rsid w:val="00AB4B53"/>
    <w:rsid w:val="00AC433B"/>
    <w:rsid w:val="00B209B3"/>
    <w:rsid w:val="00B552E2"/>
    <w:rsid w:val="00C7417F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6D5BB2C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101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5</cp:revision>
  <dcterms:created xsi:type="dcterms:W3CDTF">2025-02-21T08:07:00Z</dcterms:created>
  <dcterms:modified xsi:type="dcterms:W3CDTF">2025-03-10T13:37:00Z</dcterms:modified>
</cp:coreProperties>
</file>