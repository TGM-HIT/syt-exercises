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85" w:rsidRDefault="00955A85" w:rsidP="0036008E">
      <w:pPr>
        <w:pStyle w:val="KeinLeerraum"/>
      </w:pPr>
    </w:p>
    <w:p w:rsidR="001A166B" w:rsidRDefault="00FC18F8" w:rsidP="001A166B">
      <w:pPr>
        <w:pStyle w:val="Titel"/>
      </w:pPr>
      <w:r>
        <w:t xml:space="preserve">Theoretische Grundlagen über die </w:t>
      </w:r>
      <w:r w:rsidR="001A166B">
        <w:t>Dioden</w:t>
      </w:r>
    </w:p>
    <w:p w:rsidR="00FC18F8" w:rsidRPr="00FC18F8" w:rsidRDefault="00FC18F8" w:rsidP="00FC18F8">
      <w:r>
        <w:t>Lest euch das Buch: Fachkunde Industrieelektronik und Informationstechnik von Seite 89 bis inkl. 98 durch. Versucht anschließend das Kreuzworträtsel zu lösen (gerne auch weiterhin mit dem Buch).</w:t>
      </w:r>
    </w:p>
    <w:p w:rsidR="00F737A4" w:rsidRPr="00F737A4" w:rsidRDefault="00F737A4" w:rsidP="00F737A4">
      <w:pPr>
        <w:rPr>
          <w:sz w:val="24"/>
        </w:rPr>
      </w:pPr>
      <w:r w:rsidRPr="00F737A4">
        <w:rPr>
          <w:sz w:val="24"/>
        </w:rPr>
        <w:t>1. Gesucht ist ein Halbleiterwerkstoff.</w:t>
      </w:r>
      <w:r w:rsidRPr="00F737A4">
        <w:rPr>
          <w:sz w:val="24"/>
        </w:rPr>
        <w:br/>
      </w:r>
      <w:r w:rsidRPr="00F737A4">
        <w:rPr>
          <w:sz w:val="24"/>
        </w:rPr>
        <w:t xml:space="preserve">2. Wie wird das </w:t>
      </w:r>
      <w:proofErr w:type="spellStart"/>
      <w:r w:rsidRPr="00F737A4">
        <w:rPr>
          <w:sz w:val="24"/>
        </w:rPr>
        <w:t>hinzufügen</w:t>
      </w:r>
      <w:proofErr w:type="spellEnd"/>
      <w:r w:rsidRPr="00F737A4">
        <w:rPr>
          <w:sz w:val="24"/>
        </w:rPr>
        <w:t xml:space="preserve"> von Fremdatomen genannt?</w:t>
      </w:r>
      <w:r w:rsidRPr="00F737A4">
        <w:rPr>
          <w:sz w:val="24"/>
        </w:rPr>
        <w:br/>
      </w:r>
      <w:r w:rsidRPr="00F737A4">
        <w:rPr>
          <w:sz w:val="24"/>
        </w:rPr>
        <w:t xml:space="preserve">3. Ein Beispiel für die Energiezufuhr </w:t>
      </w:r>
      <w:bookmarkStart w:id="0" w:name="_GoBack"/>
      <w:bookmarkEnd w:id="0"/>
      <w:r w:rsidR="00B209B3" w:rsidRPr="00F737A4">
        <w:rPr>
          <w:sz w:val="24"/>
        </w:rPr>
        <w:t>bei den freien Elektronen</w:t>
      </w:r>
      <w:r w:rsidRPr="00F737A4">
        <w:rPr>
          <w:sz w:val="24"/>
        </w:rPr>
        <w:t xml:space="preserve"> aus</w:t>
      </w:r>
      <w:r w:rsidRPr="00F737A4">
        <w:rPr>
          <w:sz w:val="24"/>
        </w:rPr>
        <w:t xml:space="preserve"> </w:t>
      </w:r>
      <w:r w:rsidRPr="00F737A4">
        <w:rPr>
          <w:sz w:val="24"/>
        </w:rPr>
        <w:t>dem Gitterverbund gelöst werden können.</w:t>
      </w:r>
      <w:r w:rsidRPr="00F737A4">
        <w:rPr>
          <w:sz w:val="24"/>
        </w:rPr>
        <w:br/>
      </w:r>
      <w:r w:rsidRPr="00F737A4">
        <w:rPr>
          <w:sz w:val="24"/>
        </w:rPr>
        <w:t>4. Wie heißt die Schicht (bei Halbleitern) welche den Widerstand</w:t>
      </w:r>
      <w:r w:rsidRPr="00F737A4">
        <w:rPr>
          <w:sz w:val="24"/>
        </w:rPr>
        <w:t xml:space="preserve"> </w:t>
      </w:r>
      <w:r w:rsidRPr="00F737A4">
        <w:rPr>
          <w:sz w:val="24"/>
        </w:rPr>
        <w:t>des Bauteiles erhöht?</w:t>
      </w:r>
      <w:r w:rsidRPr="00F737A4">
        <w:rPr>
          <w:sz w:val="24"/>
        </w:rPr>
        <w:br/>
      </w:r>
      <w:r w:rsidRPr="00F737A4">
        <w:rPr>
          <w:sz w:val="24"/>
        </w:rPr>
        <w:t>5. Wie heißt die negative Elektrode (N-Schicht) bei Dioden?</w:t>
      </w:r>
      <w:r w:rsidRPr="00F737A4">
        <w:rPr>
          <w:sz w:val="24"/>
        </w:rPr>
        <w:br/>
      </w:r>
      <w:r w:rsidRPr="00F737A4">
        <w:rPr>
          <w:sz w:val="24"/>
        </w:rPr>
        <w:t>6. Nenne einen wichtigen Grenzwert der bei Dioden in den</w:t>
      </w:r>
      <w:r w:rsidRPr="00F737A4">
        <w:rPr>
          <w:sz w:val="24"/>
        </w:rPr>
        <w:t xml:space="preserve"> </w:t>
      </w:r>
      <w:r w:rsidRPr="00F737A4">
        <w:rPr>
          <w:sz w:val="24"/>
        </w:rPr>
        <w:t>Datenblättern angegeben wird.</w:t>
      </w:r>
      <w:r w:rsidRPr="00F737A4">
        <w:rPr>
          <w:sz w:val="24"/>
        </w:rPr>
        <w:br/>
      </w:r>
      <w:r w:rsidRPr="00F737A4">
        <w:rPr>
          <w:sz w:val="24"/>
        </w:rPr>
        <w:t>7. Gesucht ist ein Halbleiterelement.</w:t>
      </w:r>
      <w:r w:rsidRPr="00F737A4">
        <w:rPr>
          <w:sz w:val="24"/>
        </w:rPr>
        <w:br/>
      </w:r>
      <w:r w:rsidRPr="00F737A4">
        <w:rPr>
          <w:sz w:val="24"/>
        </w:rPr>
        <w:t xml:space="preserve">8. Wie heißt der positive </w:t>
      </w:r>
      <w:proofErr w:type="spellStart"/>
      <w:r w:rsidRPr="00F737A4">
        <w:rPr>
          <w:sz w:val="24"/>
        </w:rPr>
        <w:t>Diodenanschluss</w:t>
      </w:r>
      <w:proofErr w:type="spellEnd"/>
      <w:r w:rsidRPr="00F737A4">
        <w:rPr>
          <w:sz w:val="24"/>
        </w:rPr>
        <w:t xml:space="preserve"> (P-Schicht)?</w:t>
      </w:r>
      <w:r w:rsidRPr="00F737A4">
        <w:rPr>
          <w:sz w:val="24"/>
        </w:rPr>
        <w:br/>
      </w:r>
      <w:r w:rsidRPr="00F737A4">
        <w:rPr>
          <w:sz w:val="24"/>
        </w:rPr>
        <w:t>9. Wie werden die Elektronen auf der äußersten Atomschale</w:t>
      </w:r>
      <w:r w:rsidRPr="00F737A4">
        <w:rPr>
          <w:sz w:val="24"/>
        </w:rPr>
        <w:t xml:space="preserve"> </w:t>
      </w:r>
      <w:r w:rsidRPr="00F737A4">
        <w:rPr>
          <w:sz w:val="24"/>
        </w:rPr>
        <w:t>genannt?</w:t>
      </w:r>
      <w:r w:rsidRPr="00F737A4">
        <w:rPr>
          <w:sz w:val="24"/>
        </w:rPr>
        <w:br/>
      </w:r>
      <w:r w:rsidRPr="00F737A4">
        <w:rPr>
          <w:sz w:val="24"/>
        </w:rPr>
        <w:t>10. Wie wird ein lichtabhängiger Widerstand genannt?</w:t>
      </w:r>
      <w:r w:rsidRPr="00F737A4">
        <w:rPr>
          <w:sz w:val="24"/>
        </w:rPr>
        <w:br/>
      </w:r>
      <w:r w:rsidRPr="00F737A4">
        <w:rPr>
          <w:sz w:val="24"/>
        </w:rPr>
        <w:t>11. Gesucht ist der Name einer Diode die normal in</w:t>
      </w:r>
      <w:r w:rsidRPr="00F737A4">
        <w:rPr>
          <w:sz w:val="24"/>
        </w:rPr>
        <w:t xml:space="preserve"> </w:t>
      </w:r>
      <w:r w:rsidRPr="00F737A4">
        <w:rPr>
          <w:sz w:val="24"/>
        </w:rPr>
        <w:t>Rückwärtsrichtung und mit Licht betrieben wird.</w:t>
      </w:r>
      <w:r w:rsidRPr="00F737A4">
        <w:rPr>
          <w:sz w:val="24"/>
        </w:rPr>
        <w:br/>
      </w:r>
      <w:r w:rsidRPr="00F737A4">
        <w:rPr>
          <w:sz w:val="24"/>
        </w:rPr>
        <w:t xml:space="preserve">12. Was wird bei einer LED erzeugt, wenn </w:t>
      </w:r>
      <w:r w:rsidRPr="00F737A4">
        <w:rPr>
          <w:sz w:val="24"/>
        </w:rPr>
        <w:t>durch diesen Strom</w:t>
      </w:r>
      <w:r w:rsidRPr="00F737A4">
        <w:rPr>
          <w:sz w:val="24"/>
        </w:rPr>
        <w:t xml:space="preserve"> in</w:t>
      </w:r>
      <w:r w:rsidRPr="00F737A4">
        <w:rPr>
          <w:sz w:val="24"/>
        </w:rPr>
        <w:t xml:space="preserve"> </w:t>
      </w:r>
      <w:r w:rsidRPr="00F737A4">
        <w:rPr>
          <w:sz w:val="24"/>
        </w:rPr>
        <w:t>Vorwärtsrichtung fließt?</w:t>
      </w:r>
    </w:p>
    <w:p w:rsidR="001A166B" w:rsidRPr="001A166B" w:rsidRDefault="00F737A4" w:rsidP="001A166B">
      <w:r w:rsidRPr="00F737A4">
        <w:drawing>
          <wp:inline distT="0" distB="0" distL="0" distR="0" wp14:anchorId="5B5ADDCD" wp14:editId="47010C5C">
            <wp:extent cx="5760720" cy="366204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66B" w:rsidRPr="001A16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66B" w:rsidRDefault="001A166B" w:rsidP="00C7417F">
      <w:pPr>
        <w:spacing w:after="0" w:line="240" w:lineRule="auto"/>
      </w:pPr>
      <w:r>
        <w:separator/>
      </w:r>
    </w:p>
  </w:endnote>
  <w:end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66B" w:rsidRDefault="001A16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417F" w:rsidRPr="00500598" w:rsidRDefault="00C7417F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="00B552E2" w:rsidRPr="00500598">
      <w:rPr>
        <w:sz w:val="20"/>
        <w:szCs w:val="20"/>
      </w:rPr>
      <w:fldChar w:fldCharType="begin"/>
    </w:r>
    <w:r w:rsidR="00B552E2" w:rsidRPr="00500598">
      <w:rPr>
        <w:sz w:val="20"/>
        <w:szCs w:val="20"/>
      </w:rPr>
      <w:instrText>NUMPAGES  \* Arabic  \* MERGEFORMAT</w:instrText>
    </w:r>
    <w:r w:rsidR="00B552E2"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="00B552E2" w:rsidRPr="00500598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66B" w:rsidRDefault="001A166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66B" w:rsidRDefault="001A166B" w:rsidP="00C7417F">
      <w:pPr>
        <w:spacing w:after="0" w:line="240" w:lineRule="auto"/>
      </w:pPr>
      <w:r>
        <w:separator/>
      </w:r>
    </w:p>
  </w:footnote>
  <w:foot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66B" w:rsidRDefault="001A166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408" w:rsidRPr="00500598" w:rsidRDefault="00C7417F" w:rsidP="0079045F">
    <w:pPr>
      <w:pStyle w:val="KeinLeerraum"/>
      <w:rPr>
        <w:sz w:val="20"/>
        <w:szCs w:val="20"/>
      </w:rPr>
    </w:pPr>
    <w:r w:rsidRPr="00500598">
      <w:rPr>
        <w:noProof/>
        <w:sz w:val="20"/>
        <w:szCs w:val="20"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00598">
      <w:rPr>
        <w:sz w:val="20"/>
        <w:szCs w:val="20"/>
      </w:rPr>
      <w:t>Ausgabedatum</w:t>
    </w:r>
    <w:r w:rsidR="001A166B">
      <w:rPr>
        <w:sz w:val="20"/>
        <w:szCs w:val="20"/>
      </w:rPr>
      <w:t>:…</w:t>
    </w:r>
    <w:proofErr w:type="gramEnd"/>
    <w:r w:rsidR="001A166B">
      <w:rPr>
        <w:sz w:val="20"/>
        <w:szCs w:val="20"/>
      </w:rPr>
      <w:t>………..</w:t>
    </w:r>
    <w:r w:rsidRPr="00500598">
      <w:rPr>
        <w:sz w:val="20"/>
        <w:szCs w:val="20"/>
      </w:rPr>
      <w:t xml:space="preserve"> </w:t>
    </w:r>
  </w:p>
  <w:p w:rsidR="00896408" w:rsidRPr="00500598" w:rsidRDefault="00896408" w:rsidP="0079045F">
    <w:pPr>
      <w:pStyle w:val="KeinLeerraum"/>
      <w:rPr>
        <w:sz w:val="20"/>
        <w:szCs w:val="20"/>
      </w:rPr>
    </w:pPr>
  </w:p>
  <w:p w:rsidR="00896408" w:rsidRPr="00500598" w:rsidRDefault="00896408" w:rsidP="00896408">
    <w:pPr>
      <w:pStyle w:val="KeinLeerraum"/>
      <w:tabs>
        <w:tab w:val="center" w:pos="4536"/>
      </w:tabs>
      <w:rPr>
        <w:sz w:val="20"/>
        <w:szCs w:val="20"/>
      </w:rPr>
    </w:pPr>
    <w:r w:rsidRPr="00500598">
      <w:rPr>
        <w:sz w:val="20"/>
        <w:szCs w:val="20"/>
      </w:rPr>
      <w:t>Name: …………………</w:t>
    </w:r>
    <w:proofErr w:type="gramStart"/>
    <w:r w:rsidRPr="00500598">
      <w:rPr>
        <w:sz w:val="20"/>
        <w:szCs w:val="20"/>
      </w:rPr>
      <w:t>…….</w:t>
    </w:r>
    <w:proofErr w:type="gramEnd"/>
    <w:r w:rsidR="001A166B">
      <w:rPr>
        <w:sz w:val="20"/>
        <w:szCs w:val="20"/>
      </w:rPr>
      <w:t>.</w:t>
    </w:r>
    <w:r w:rsidRPr="00500598">
      <w:rPr>
        <w:sz w:val="20"/>
        <w:szCs w:val="20"/>
      </w:rPr>
      <w:t xml:space="preserve"> </w:t>
    </w:r>
    <w:r w:rsidRPr="00500598">
      <w:rPr>
        <w:sz w:val="20"/>
        <w:szCs w:val="20"/>
      </w:rPr>
      <w:tab/>
    </w:r>
    <w:r w:rsidR="001A166B">
      <w:rPr>
        <w:sz w:val="20"/>
        <w:szCs w:val="20"/>
      </w:rPr>
      <w:t>Dioden</w:t>
    </w:r>
  </w:p>
  <w:p w:rsidR="00896408" w:rsidRPr="00500598" w:rsidRDefault="00896408" w:rsidP="0079045F">
    <w:pPr>
      <w:pStyle w:val="KeinLeerraum"/>
      <w:rPr>
        <w:sz w:val="20"/>
        <w:szCs w:val="20"/>
      </w:rPr>
    </w:pPr>
  </w:p>
  <w:p w:rsidR="00C7417F" w:rsidRPr="00500598" w:rsidRDefault="001A166B" w:rsidP="0079045F">
    <w:pPr>
      <w:pStyle w:val="KeinLeerraum"/>
      <w:rPr>
        <w:sz w:val="20"/>
        <w:szCs w:val="20"/>
      </w:rPr>
    </w:pPr>
    <w:r>
      <w:rPr>
        <w:sz w:val="20"/>
        <w:szCs w:val="20"/>
      </w:rPr>
      <w:t>Jahrgang</w:t>
    </w:r>
    <w:r w:rsidR="00896408" w:rsidRPr="00500598">
      <w:rPr>
        <w:sz w:val="20"/>
        <w:szCs w:val="20"/>
      </w:rPr>
      <w:t>:…………………</w:t>
    </w:r>
    <w:r>
      <w:rPr>
        <w:sz w:val="20"/>
        <w:szCs w:val="20"/>
      </w:rPr>
      <w:t>….</w:t>
    </w:r>
    <w:r w:rsidR="00C7417F" w:rsidRPr="00500598">
      <w:rPr>
        <w:sz w:val="20"/>
        <w:szCs w:val="20"/>
      </w:rPr>
      <w:ptab w:relativeTo="margin" w:alignment="center" w:leader="none"/>
    </w:r>
    <w:r w:rsidR="00C7417F" w:rsidRPr="00500598">
      <w:rPr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66B" w:rsidRDefault="001A166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1A166B"/>
    <w:rsid w:val="0036008E"/>
    <w:rsid w:val="0036245D"/>
    <w:rsid w:val="00500598"/>
    <w:rsid w:val="0074385F"/>
    <w:rsid w:val="0079045F"/>
    <w:rsid w:val="0087228B"/>
    <w:rsid w:val="00896408"/>
    <w:rsid w:val="00955A85"/>
    <w:rsid w:val="00A21487"/>
    <w:rsid w:val="00AB4B53"/>
    <w:rsid w:val="00AC433B"/>
    <w:rsid w:val="00B209B3"/>
    <w:rsid w:val="00B552E2"/>
    <w:rsid w:val="00C7417F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E43F4C6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146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4</cp:revision>
  <dcterms:created xsi:type="dcterms:W3CDTF">2025-02-21T08:07:00Z</dcterms:created>
  <dcterms:modified xsi:type="dcterms:W3CDTF">2025-03-03T08:01:00Z</dcterms:modified>
</cp:coreProperties>
</file>