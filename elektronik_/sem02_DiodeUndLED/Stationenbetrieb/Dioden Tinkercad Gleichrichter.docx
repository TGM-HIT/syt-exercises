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A85" w:rsidRDefault="00955A85" w:rsidP="0036008E">
      <w:pPr>
        <w:pStyle w:val="KeinLeerraum"/>
      </w:pPr>
    </w:p>
    <w:p w:rsidR="001A166B" w:rsidRDefault="006748E6" w:rsidP="001A166B">
      <w:pPr>
        <w:pStyle w:val="Titel"/>
      </w:pPr>
      <w:r>
        <w:t>Schaltungsplanung</w:t>
      </w:r>
      <w:r w:rsidR="00FC18F8">
        <w:t xml:space="preserve"> </w:t>
      </w:r>
      <w:r w:rsidR="001A166B">
        <w:t>Dioden</w:t>
      </w:r>
    </w:p>
    <w:p w:rsidR="001A166B" w:rsidRDefault="006748E6" w:rsidP="001A166B">
      <w:r>
        <w:t xml:space="preserve">Erstellen sie in </w:t>
      </w:r>
      <w:proofErr w:type="spellStart"/>
      <w:r>
        <w:t>Tinkercad</w:t>
      </w:r>
      <w:proofErr w:type="spellEnd"/>
      <w:r>
        <w:t xml:space="preserve"> eine Schaltung mit Dioden, bei der ein</w:t>
      </w:r>
      <w:r w:rsidR="00A21362">
        <w:t>e sinusförmige Wechselschaltung in eine Gleichschaltung umgewandelt wird (Siehe Buch: Fachkunde Industrieelektronik und Informationstechnik S. 18 Tabelle 1.</w:t>
      </w:r>
    </w:p>
    <w:p w:rsidR="00A21362" w:rsidRDefault="00A21362" w:rsidP="001A166B">
      <w:r>
        <w:t>Folgende Bauteile werden benötigt:</w:t>
      </w:r>
    </w:p>
    <w:p w:rsidR="00043AC6" w:rsidRDefault="00043AC6" w:rsidP="00043AC6">
      <w:pPr>
        <w:pStyle w:val="Listenabsatz"/>
        <w:numPr>
          <w:ilvl w:val="0"/>
          <w:numId w:val="2"/>
        </w:numPr>
      </w:pPr>
      <w:r>
        <w:t>Für die Schaltung:</w:t>
      </w:r>
    </w:p>
    <w:p w:rsidR="00A21362" w:rsidRDefault="00A21362" w:rsidP="00043AC6">
      <w:pPr>
        <w:pStyle w:val="Listenabsatz"/>
        <w:numPr>
          <w:ilvl w:val="1"/>
          <w:numId w:val="2"/>
        </w:numPr>
      </w:pPr>
      <w:r>
        <w:t>4 Dioden</w:t>
      </w:r>
    </w:p>
    <w:p w:rsidR="00043AC6" w:rsidRDefault="00043AC6" w:rsidP="00043AC6">
      <w:pPr>
        <w:pStyle w:val="Listenabsatz"/>
        <w:numPr>
          <w:ilvl w:val="0"/>
          <w:numId w:val="2"/>
        </w:numPr>
      </w:pPr>
      <w:r>
        <w:t>Zur Visualisierung (Last):</w:t>
      </w:r>
    </w:p>
    <w:p w:rsidR="00A21362" w:rsidRDefault="00A21362" w:rsidP="00043AC6">
      <w:pPr>
        <w:pStyle w:val="Listenabsatz"/>
        <w:numPr>
          <w:ilvl w:val="1"/>
          <w:numId w:val="2"/>
        </w:numPr>
      </w:pPr>
      <w:r>
        <w:t>1 Leuchtdiode</w:t>
      </w:r>
    </w:p>
    <w:p w:rsidR="00A21362" w:rsidRDefault="00A21362" w:rsidP="00043AC6">
      <w:pPr>
        <w:pStyle w:val="Listenabsatz"/>
        <w:numPr>
          <w:ilvl w:val="1"/>
          <w:numId w:val="2"/>
        </w:numPr>
      </w:pPr>
      <w:r>
        <w:t xml:space="preserve">1 Widerstand </w:t>
      </w:r>
      <w:r w:rsidR="00043AC6">
        <w:t>(</w:t>
      </w:r>
      <w:r w:rsidR="00C24735">
        <w:t>ca. 560</w:t>
      </w:r>
      <w:r w:rsidR="00C24735">
        <w:rPr>
          <w:rFonts w:cstheme="minorHAnsi"/>
        </w:rPr>
        <w:t>Ω</w:t>
      </w:r>
      <w:r w:rsidR="00C24735">
        <w:t>)</w:t>
      </w:r>
    </w:p>
    <w:p w:rsidR="00043AC6" w:rsidRDefault="00043AC6" w:rsidP="00043AC6">
      <w:pPr>
        <w:pStyle w:val="Listenabsatz"/>
        <w:numPr>
          <w:ilvl w:val="0"/>
          <w:numId w:val="2"/>
        </w:numPr>
      </w:pPr>
      <w:r>
        <w:t>Für die Energieversorgung:</w:t>
      </w:r>
    </w:p>
    <w:p w:rsidR="00043AC6" w:rsidRDefault="00043AC6" w:rsidP="00043AC6">
      <w:pPr>
        <w:pStyle w:val="Listenabsatz"/>
        <w:numPr>
          <w:ilvl w:val="1"/>
          <w:numId w:val="2"/>
        </w:numPr>
      </w:pPr>
      <w:r>
        <w:t>1 Frequenzgenerator</w:t>
      </w:r>
    </w:p>
    <w:p w:rsidR="00043AC6" w:rsidRDefault="00043AC6" w:rsidP="00043AC6">
      <w:pPr>
        <w:pStyle w:val="Listenabsatz"/>
        <w:numPr>
          <w:ilvl w:val="2"/>
          <w:numId w:val="2"/>
        </w:numPr>
      </w:pPr>
      <w:r>
        <w:t>Sinus-, Dreieck- oder Rechteckspannung</w:t>
      </w:r>
    </w:p>
    <w:p w:rsidR="00043AC6" w:rsidRDefault="00043AC6" w:rsidP="00043AC6">
      <w:pPr>
        <w:pStyle w:val="Listenabsatz"/>
        <w:numPr>
          <w:ilvl w:val="2"/>
          <w:numId w:val="2"/>
        </w:numPr>
      </w:pPr>
      <w:r>
        <w:t>Frequenz: 1Hz</w:t>
      </w:r>
    </w:p>
    <w:p w:rsidR="00043AC6" w:rsidRDefault="00043AC6" w:rsidP="00043AC6">
      <w:pPr>
        <w:pStyle w:val="Listenabsatz"/>
        <w:numPr>
          <w:ilvl w:val="2"/>
          <w:numId w:val="2"/>
        </w:numPr>
      </w:pPr>
      <w:r>
        <w:t>Amplitude: 9V</w:t>
      </w:r>
    </w:p>
    <w:p w:rsidR="00043AC6" w:rsidRDefault="00043AC6" w:rsidP="00043AC6">
      <w:pPr>
        <w:pStyle w:val="Listenabsatz"/>
        <w:numPr>
          <w:ilvl w:val="2"/>
          <w:numId w:val="2"/>
        </w:numPr>
      </w:pPr>
      <w:r>
        <w:t>DC-versatz: 0V</w:t>
      </w:r>
    </w:p>
    <w:p w:rsidR="00C24735" w:rsidRDefault="00C24735" w:rsidP="00C24735">
      <w:r>
        <w:t xml:space="preserve">Skizzieren sie hier ihren Plan nachdem dieser in </w:t>
      </w:r>
      <w:proofErr w:type="spellStart"/>
      <w:r>
        <w:t>Tinkercad</w:t>
      </w:r>
      <w:proofErr w:type="spellEnd"/>
      <w:r>
        <w:t xml:space="preserve"> fertig gestellt wurde.</w:t>
      </w:r>
      <w:bookmarkStart w:id="0" w:name="_GoBack"/>
      <w:bookmarkEnd w:id="0"/>
    </w:p>
    <w:p w:rsidR="00C24735" w:rsidRDefault="00C24735" w:rsidP="00C24735"/>
    <w:p w:rsidR="00C24735" w:rsidRDefault="00C24735" w:rsidP="00C24735"/>
    <w:p w:rsidR="00C24735" w:rsidRDefault="00C24735" w:rsidP="00C24735"/>
    <w:p w:rsidR="00C24735" w:rsidRDefault="00C24735" w:rsidP="00C24735"/>
    <w:p w:rsidR="00C24735" w:rsidRDefault="00C24735" w:rsidP="00C24735"/>
    <w:p w:rsidR="00043AC6" w:rsidRDefault="00C24735" w:rsidP="00043AC6">
      <w:pPr>
        <w:pStyle w:val="Listenabsatz"/>
        <w:numPr>
          <w:ilvl w:val="0"/>
          <w:numId w:val="3"/>
        </w:numPr>
      </w:pPr>
      <w:r>
        <w:t>Zusatz für ein Sehr gut</w:t>
      </w:r>
      <w:r w:rsidR="00043AC6">
        <w:t>:</w:t>
      </w:r>
    </w:p>
    <w:p w:rsidR="00043AC6" w:rsidRDefault="00043AC6" w:rsidP="00043AC6">
      <w:pPr>
        <w:pStyle w:val="Listenabsatz"/>
        <w:numPr>
          <w:ilvl w:val="1"/>
          <w:numId w:val="3"/>
        </w:numPr>
      </w:pPr>
      <w:r>
        <w:t>Bauen sie zusätzlich noch ein Oszilloskop dazu und vergleichen sie das eingehende mit dem Signal an der Last.</w:t>
      </w:r>
      <w:r w:rsidR="00C24735">
        <w:t xml:space="preserve"> Was können sie dabei beobachten?</w:t>
      </w:r>
    </w:p>
    <w:p w:rsidR="00A21362" w:rsidRPr="001A166B" w:rsidRDefault="00A21362" w:rsidP="001A166B"/>
    <w:sectPr w:rsidR="00A21362" w:rsidRPr="001A16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3AC6" w:rsidRDefault="00043AC6" w:rsidP="00C7417F">
      <w:pPr>
        <w:spacing w:after="0" w:line="240" w:lineRule="auto"/>
      </w:pPr>
      <w:r>
        <w:separator/>
      </w:r>
    </w:p>
  </w:endnote>
  <w:endnote w:type="continuationSeparator" w:id="0">
    <w:p w:rsidR="00043AC6" w:rsidRDefault="00043AC6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AC6" w:rsidRDefault="00043AC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AC6" w:rsidRPr="00500598" w:rsidRDefault="00043AC6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>Erstellt von: Reitterer M.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  <w:r w:rsidRPr="00500598">
      <w:rPr>
        <w:sz w:val="20"/>
        <w:szCs w:val="20"/>
      </w:rPr>
      <w:t xml:space="preserve">Seite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PAGE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sz w:val="20"/>
        <w:szCs w:val="20"/>
      </w:rPr>
      <w:fldChar w:fldCharType="end"/>
    </w:r>
    <w:r w:rsidRPr="00500598">
      <w:rPr>
        <w:sz w:val="20"/>
        <w:szCs w:val="20"/>
      </w:rPr>
      <w:t xml:space="preserve"> von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NUMPAGES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AC6" w:rsidRDefault="00043AC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3AC6" w:rsidRDefault="00043AC6" w:rsidP="00C7417F">
      <w:pPr>
        <w:spacing w:after="0" w:line="240" w:lineRule="auto"/>
      </w:pPr>
      <w:r>
        <w:separator/>
      </w:r>
    </w:p>
  </w:footnote>
  <w:footnote w:type="continuationSeparator" w:id="0">
    <w:p w:rsidR="00043AC6" w:rsidRDefault="00043AC6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AC6" w:rsidRDefault="00043AC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AC6" w:rsidRPr="00500598" w:rsidRDefault="00043AC6" w:rsidP="0079045F">
    <w:pPr>
      <w:pStyle w:val="KeinLeerraum"/>
      <w:rPr>
        <w:sz w:val="20"/>
        <w:szCs w:val="20"/>
      </w:rPr>
    </w:pPr>
    <w:r w:rsidRPr="00500598">
      <w:rPr>
        <w:noProof/>
        <w:sz w:val="20"/>
        <w:szCs w:val="20"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500598">
      <w:rPr>
        <w:sz w:val="20"/>
        <w:szCs w:val="20"/>
      </w:rPr>
      <w:t>Ausgabedatum</w:t>
    </w:r>
    <w:r>
      <w:rPr>
        <w:sz w:val="20"/>
        <w:szCs w:val="20"/>
      </w:rPr>
      <w:t>:…</w:t>
    </w:r>
    <w:proofErr w:type="gramEnd"/>
    <w:r>
      <w:rPr>
        <w:sz w:val="20"/>
        <w:szCs w:val="20"/>
      </w:rPr>
      <w:t>………..</w:t>
    </w:r>
    <w:r w:rsidRPr="00500598">
      <w:rPr>
        <w:sz w:val="20"/>
        <w:szCs w:val="20"/>
      </w:rPr>
      <w:t xml:space="preserve"> </w:t>
    </w:r>
  </w:p>
  <w:p w:rsidR="00043AC6" w:rsidRPr="00500598" w:rsidRDefault="00043AC6" w:rsidP="0079045F">
    <w:pPr>
      <w:pStyle w:val="KeinLeerraum"/>
      <w:rPr>
        <w:sz w:val="20"/>
        <w:szCs w:val="20"/>
      </w:rPr>
    </w:pPr>
  </w:p>
  <w:p w:rsidR="00043AC6" w:rsidRPr="00500598" w:rsidRDefault="00043AC6" w:rsidP="00896408">
    <w:pPr>
      <w:pStyle w:val="KeinLeerraum"/>
      <w:tabs>
        <w:tab w:val="center" w:pos="4536"/>
      </w:tabs>
      <w:rPr>
        <w:sz w:val="20"/>
        <w:szCs w:val="20"/>
      </w:rPr>
    </w:pPr>
    <w:r w:rsidRPr="00500598">
      <w:rPr>
        <w:sz w:val="20"/>
        <w:szCs w:val="20"/>
      </w:rPr>
      <w:t>Name: …………………</w:t>
    </w:r>
    <w:proofErr w:type="gramStart"/>
    <w:r w:rsidRPr="00500598">
      <w:rPr>
        <w:sz w:val="20"/>
        <w:szCs w:val="20"/>
      </w:rPr>
      <w:t>…….</w:t>
    </w:r>
    <w:proofErr w:type="gramEnd"/>
    <w:r>
      <w:rPr>
        <w:sz w:val="20"/>
        <w:szCs w:val="20"/>
      </w:rPr>
      <w:t>.</w:t>
    </w:r>
    <w:r w:rsidRPr="00500598">
      <w:rPr>
        <w:sz w:val="20"/>
        <w:szCs w:val="20"/>
      </w:rPr>
      <w:t xml:space="preserve"> </w:t>
    </w:r>
    <w:r w:rsidRPr="00500598">
      <w:rPr>
        <w:sz w:val="20"/>
        <w:szCs w:val="20"/>
      </w:rPr>
      <w:tab/>
    </w:r>
    <w:r>
      <w:rPr>
        <w:sz w:val="20"/>
        <w:szCs w:val="20"/>
      </w:rPr>
      <w:t>Dioden</w:t>
    </w:r>
  </w:p>
  <w:p w:rsidR="00043AC6" w:rsidRPr="00500598" w:rsidRDefault="00043AC6" w:rsidP="0079045F">
    <w:pPr>
      <w:pStyle w:val="KeinLeerraum"/>
      <w:rPr>
        <w:sz w:val="20"/>
        <w:szCs w:val="20"/>
      </w:rPr>
    </w:pPr>
  </w:p>
  <w:p w:rsidR="00043AC6" w:rsidRPr="00500598" w:rsidRDefault="00043AC6" w:rsidP="0079045F">
    <w:pPr>
      <w:pStyle w:val="KeinLeerraum"/>
      <w:rPr>
        <w:sz w:val="20"/>
        <w:szCs w:val="20"/>
      </w:rPr>
    </w:pPr>
    <w:r>
      <w:rPr>
        <w:sz w:val="20"/>
        <w:szCs w:val="20"/>
      </w:rPr>
      <w:t>Jahrgang</w:t>
    </w:r>
    <w:r w:rsidRPr="00500598">
      <w:rPr>
        <w:sz w:val="20"/>
        <w:szCs w:val="20"/>
      </w:rPr>
      <w:t>:…………………</w:t>
    </w:r>
    <w:r>
      <w:rPr>
        <w:sz w:val="20"/>
        <w:szCs w:val="20"/>
      </w:rPr>
      <w:t>….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AC6" w:rsidRDefault="00043AC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F3C55"/>
    <w:multiLevelType w:val="hybridMultilevel"/>
    <w:tmpl w:val="6D1682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07FD4"/>
    <w:multiLevelType w:val="hybridMultilevel"/>
    <w:tmpl w:val="D6D433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043AC6"/>
    <w:rsid w:val="001A166B"/>
    <w:rsid w:val="0036008E"/>
    <w:rsid w:val="0036245D"/>
    <w:rsid w:val="00500598"/>
    <w:rsid w:val="006748E6"/>
    <w:rsid w:val="0074385F"/>
    <w:rsid w:val="0079045F"/>
    <w:rsid w:val="0087228B"/>
    <w:rsid w:val="00896408"/>
    <w:rsid w:val="00955A85"/>
    <w:rsid w:val="00A21362"/>
    <w:rsid w:val="00A21487"/>
    <w:rsid w:val="00AB4B53"/>
    <w:rsid w:val="00AC433B"/>
    <w:rsid w:val="00B209B3"/>
    <w:rsid w:val="00B552E2"/>
    <w:rsid w:val="00C24735"/>
    <w:rsid w:val="00C7417F"/>
    <w:rsid w:val="00F1250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9D4A3E0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1</Pages>
  <Words>104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5</cp:revision>
  <dcterms:created xsi:type="dcterms:W3CDTF">2025-02-21T08:07:00Z</dcterms:created>
  <dcterms:modified xsi:type="dcterms:W3CDTF">2025-03-03T08:40:00Z</dcterms:modified>
</cp:coreProperties>
</file>